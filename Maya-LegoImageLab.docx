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526BE2" w14:textId="77777777" w:rsidR="004658A1" w:rsidRDefault="00B534DE">
      <w:pPr>
        <w:pStyle w:val="Date"/>
      </w:pPr>
      <w:r>
        <w:t>November 30, 2015</w:t>
      </w:r>
    </w:p>
    <w:p w14:paraId="6401A1F4" w14:textId="77777777" w:rsidR="004658A1" w:rsidRDefault="00B534DE">
      <w:pPr>
        <w:pStyle w:val="Title"/>
      </w:pPr>
      <w:r>
        <w:t>MetalCow: Lego in 3D</w:t>
      </w:r>
    </w:p>
    <w:p w14:paraId="2DAEFA37" w14:textId="77777777" w:rsidR="00B534DE" w:rsidRDefault="00B534DE" w:rsidP="00B534DE">
      <w:pPr>
        <w:pStyle w:val="Heading1"/>
      </w:pPr>
      <w:r>
        <w:t>Introduction</w:t>
      </w:r>
    </w:p>
    <w:p w14:paraId="2196841E" w14:textId="77777777" w:rsidR="00762B58" w:rsidRDefault="00762B58" w:rsidP="0054567E">
      <w:pPr>
        <w:rPr>
          <w:lang w:eastAsia="en-US"/>
        </w:rPr>
      </w:pPr>
      <w:r>
        <w:rPr>
          <w:lang w:eastAsia="en-US"/>
        </w:rPr>
        <w:t>What is your very first memory?  Could you draw it?</w:t>
      </w:r>
      <w:r w:rsidR="0054567E" w:rsidRPr="0054567E">
        <w:rPr>
          <w:rFonts w:ascii="inherit" w:hAnsi="inherit"/>
          <w:b/>
          <w:bCs/>
          <w:noProof/>
          <w:color w:val="1F1F1F"/>
          <w:bdr w:val="none" w:sz="0" w:space="0" w:color="auto" w:frame="1"/>
          <w:lang w:eastAsia="en-US"/>
        </w:rPr>
        <w:t xml:space="preserve"> </w:t>
      </w:r>
    </w:p>
    <w:p w14:paraId="26572BB2" w14:textId="77777777" w:rsidR="0054567E" w:rsidRDefault="00762B58" w:rsidP="0054567E">
      <w:pPr>
        <w:rPr>
          <w:lang w:eastAsia="en-US"/>
        </w:rPr>
      </w:pPr>
      <w:r>
        <w:rPr>
          <w:lang w:eastAsia="en-US"/>
        </w:rPr>
        <w:t xml:space="preserve">Imagery is a very powerful communication medium.  Some images stick with us throughout our whole lives.  </w:t>
      </w:r>
      <w:r w:rsidR="004863B0">
        <w:rPr>
          <w:lang w:eastAsia="en-US"/>
        </w:rPr>
        <w:t xml:space="preserve">Pictures are a way of capturing a moment in time.  Not only are the events captured </w:t>
      </w:r>
      <w:r w:rsidR="0054567E">
        <w:rPr>
          <w:lang w:eastAsia="en-US"/>
        </w:rPr>
        <w:t xml:space="preserve">to film, </w:t>
      </w:r>
      <w:r w:rsidR="004863B0">
        <w:rPr>
          <w:lang w:eastAsia="en-US"/>
        </w:rPr>
        <w:t>but the atmosphere and emotions can be captured as well.  When a powerful image</w:t>
      </w:r>
      <w:r w:rsidR="0054567E">
        <w:rPr>
          <w:lang w:eastAsia="en-US"/>
        </w:rPr>
        <w:t xml:space="preserve"> is shared with others it can become a ‘cultural icon’</w:t>
      </w:r>
      <w:r w:rsidR="00134DD0">
        <w:rPr>
          <w:lang w:eastAsia="en-US"/>
        </w:rPr>
        <w:t>,</w:t>
      </w:r>
      <w:r w:rsidR="0054567E">
        <w:rPr>
          <w:lang w:eastAsia="en-US"/>
        </w:rPr>
        <w:t xml:space="preserve"> an image that everyone can recognize.</w:t>
      </w:r>
    </w:p>
    <w:p w14:paraId="7934195D" w14:textId="77777777" w:rsidR="004658A1" w:rsidRPr="0054567E" w:rsidRDefault="0054567E" w:rsidP="0054567E">
      <w:pPr>
        <w:rPr>
          <w:lang w:eastAsia="en-US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A1A775" wp14:editId="7EA213A2">
                <wp:simplePos x="0" y="0"/>
                <wp:positionH relativeFrom="column">
                  <wp:posOffset>1765300</wp:posOffset>
                </wp:positionH>
                <wp:positionV relativeFrom="paragraph">
                  <wp:posOffset>65405</wp:posOffset>
                </wp:positionV>
                <wp:extent cx="3990340" cy="1708150"/>
                <wp:effectExtent l="0" t="0" r="0" b="0"/>
                <wp:wrapThrough wrapText="bothSides">
                  <wp:wrapPolygon edited="0">
                    <wp:start x="0" y="0"/>
                    <wp:lineTo x="0" y="16381"/>
                    <wp:lineTo x="1512" y="20556"/>
                    <wp:lineTo x="1512" y="21199"/>
                    <wp:lineTo x="21449" y="21199"/>
                    <wp:lineTo x="21449" y="0"/>
                    <wp:lineTo x="0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340" cy="1708150"/>
                          <a:chOff x="0" y="0"/>
                          <a:chExt cx="3990340" cy="170815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340" cy="1307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340468" y="1371600"/>
                            <a:ext cx="3599180" cy="336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D454698" w14:textId="77777777" w:rsidR="00B534DE" w:rsidRPr="00862D43" w:rsidRDefault="00B534DE" w:rsidP="004863B0">
                              <w:pPr>
                                <w:pStyle w:val="Caption"/>
                                <w:jc w:val="right"/>
                                <w:rPr>
                                  <w:rFonts w:ascii="inherit" w:eastAsia="Times New Roman" w:hAnsi="inherit" w:cs="Times New Roman"/>
                                  <w:b/>
                                  <w:bCs/>
                                  <w:noProof/>
                                  <w:color w:val="1F1F1F"/>
                                  <w:bdr w:val="none" w:sz="0" w:space="0" w:color="auto" w:frame="1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79701D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 w:rsidR="004863B0">
                                <w:t xml:space="preserve">: </w:t>
                              </w:r>
                              <w:bookmarkStart w:id="0" w:name="_GoBack"/>
                              <w:r w:rsidR="004863B0" w:rsidRPr="004863B0">
                                <w:t>https://www.flickr.com/photos/balakov/</w:t>
                              </w:r>
                            </w:p>
                            <w:bookmarkEnd w:id="0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A1A775" id="Group_x0020_6" o:spid="_x0000_s1026" style="position:absolute;left:0;text-align:left;margin-left:139pt;margin-top:5.15pt;width:314.2pt;height:134.5pt;z-index:251659264;mso-height-relative:margin" coordsize="3990340,1708150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7u7u//Dw8P/w8PD/7u7u/+7u7v/vsC//7u7u/+7u7v/w8PD/7u7u//Dw8P/u7u7/7u7&#10;u/+7u7v/u7u7/7u7u/+7u7v/w8PD/7u7u/+7u7v/u7u7/7u7u/+7u7v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7u7u/++wL//w8PD/7u7u/+7u7v/&#10;u7u7/8PDw/+7u7v/u7u7/8PDw//Dw8P/w8PD/7u7u/+7u7v/u7u7/7u7u/+7u7v/u7u7/7u7u/+7&#10;u7v/u7u7/7u7u/+7u7v/u7u7/8PDw/+7u7v/u7u7/8PDw/+7u7v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5" o:spid="_x0000_s1027" type="#_x0000_t75" style="position:absolute;width:3990340;height:13074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MS&#10;IF3BAAAA2gAAAA8AAABkcnMvZG93bnJldi54bWxEj0GLwjAUhO8L/ofwhL2tqYIi1ShSKSx7s+r9&#10;0TzbavNSk6hdf70RFvY4zMw3zHLdm1bcyfnGsoLxKAFBXFrdcKXgsM+/5iB8QNbYWiYFv+RhvRp8&#10;LDHV9sE7uhehEhHCPkUFdQhdKqUvazLoR7Yjjt7JOoMhSldJ7fAR4aaVkySZSYMNx4UaO8pqKi/F&#10;zSh4mvE02/74mZsU1/35lOXV7Zgr9TnsNwsQgfrwH/5rf2sFU3hfiTdArl4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CMSIF3BAAAA2gAAAA8AAAAAAAAAAAAAAAAAnAIAAGRy&#10;cy9kb3ducmV2LnhtbFBLBQYAAAAABAAEAPcAAACKAwAAAAA=&#10;">
                  <v:imagedata r:id="rId9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2" o:spid="_x0000_s1028" type="#_x0000_t202" style="position:absolute;left:340468;top:1371600;width:3599180;height:3365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NylOwgAA&#10;ANoAAAAPAAAAZHJzL2Rvd25yZXYueG1sRI/Ni8IwFMTvgv9DeIIX0dQeRKpRdv0AD+vBDzw/mrdt&#10;2ealJNHW/94sCB6HmfkNs1x3phYPcr6yrGA6SUAQ51ZXXCi4XvbjOQgfkDXWlknBkzysV/3eEjNt&#10;Wz7R4xwKESHsM1RQhtBkUvq8JIN+Yhvi6P1aZzBE6QqpHbYRbmqZJslMGqw4LpTY0Kak/O98Nwpm&#10;W3dvT7wZba+7Hzw2RXr7ft6UGg66rwWIQF34hN/tg1aQwv+VeAPk6g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43KU7CAAAA2gAAAA8AAAAAAAAAAAAAAAAAlwIAAGRycy9kb3du&#10;cmV2LnhtbFBLBQYAAAAABAAEAPUAAACGAwAAAAA=&#10;" stroked="f">
                  <v:textbox inset="0,0,0,0">
                    <w:txbxContent>
                      <w:p w14:paraId="0D454698" w14:textId="77777777" w:rsidR="00B534DE" w:rsidRPr="00862D43" w:rsidRDefault="00B534DE" w:rsidP="004863B0">
                        <w:pPr>
                          <w:pStyle w:val="Caption"/>
                          <w:jc w:val="right"/>
                          <w:rPr>
                            <w:rFonts w:ascii="inherit" w:eastAsia="Times New Roman" w:hAnsi="inherit" w:cs="Times New Roman"/>
                            <w:b/>
                            <w:bCs/>
                            <w:noProof/>
                            <w:color w:val="1F1F1F"/>
                            <w:bdr w:val="none" w:sz="0" w:space="0" w:color="auto" w:frame="1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79701D">
                            <w:rPr>
                              <w:noProof/>
                            </w:rPr>
                            <w:t>1</w:t>
                          </w:r>
                        </w:fldSimple>
                        <w:r w:rsidR="004863B0">
                          <w:t xml:space="preserve">: </w:t>
                        </w:r>
                        <w:bookmarkStart w:id="1" w:name="_GoBack"/>
                        <w:r w:rsidR="004863B0" w:rsidRPr="004863B0">
                          <w:t>https://www.flickr.com/photos/balakov/</w:t>
                        </w:r>
                      </w:p>
                      <w:bookmarkEnd w:id="1"/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lang w:eastAsia="en-US"/>
        </w:rPr>
        <w:t xml:space="preserve">Consider some images that are ‘iconic’ to you.  What are some pictures that you and you friends would instantly recognize?  Are they pictures you captured… or are they scenes from a </w:t>
      </w:r>
      <w:r w:rsidR="00134DD0">
        <w:rPr>
          <w:lang w:eastAsia="en-US"/>
        </w:rPr>
        <w:t xml:space="preserve">music video or </w:t>
      </w:r>
      <w:r>
        <w:rPr>
          <w:lang w:eastAsia="en-US"/>
        </w:rPr>
        <w:t>film?</w:t>
      </w:r>
    </w:p>
    <w:p w14:paraId="5EBDEC7C" w14:textId="77777777" w:rsidR="0054567E" w:rsidRDefault="0054567E" w:rsidP="0054567E">
      <w:pPr>
        <w:pStyle w:val="Heading1"/>
      </w:pPr>
      <w:r>
        <w:t>Project Description</w:t>
      </w:r>
    </w:p>
    <w:p w14:paraId="372639DF" w14:textId="77777777" w:rsidR="004863B0" w:rsidRDefault="0054567E" w:rsidP="00897179">
      <w:r>
        <w:t>For this project you will each find an image that is iconic to you, and recreate it in Lego using Autodesk Maya.</w:t>
      </w:r>
      <w:r w:rsidR="00897179">
        <w:t xml:space="preserve">  Consider: complexity, focal point, color, balance, and flow to make and interesting image.</w:t>
      </w:r>
    </w:p>
    <w:p w14:paraId="5086FE45" w14:textId="77777777" w:rsidR="00897179" w:rsidRDefault="00134DD0" w:rsidP="00897179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7CBEEB7" wp14:editId="5591A910">
                <wp:simplePos x="0" y="0"/>
                <wp:positionH relativeFrom="column">
                  <wp:posOffset>2793365</wp:posOffset>
                </wp:positionH>
                <wp:positionV relativeFrom="paragraph">
                  <wp:posOffset>63500</wp:posOffset>
                </wp:positionV>
                <wp:extent cx="3199130" cy="1898650"/>
                <wp:effectExtent l="0" t="0" r="1270" b="6350"/>
                <wp:wrapThrough wrapText="bothSides">
                  <wp:wrapPolygon edited="0">
                    <wp:start x="0" y="0"/>
                    <wp:lineTo x="0" y="21383"/>
                    <wp:lineTo x="21437" y="21383"/>
                    <wp:lineTo x="21437" y="0"/>
                    <wp:lineTo x="0" y="0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9130" cy="1898650"/>
                          <a:chOff x="0" y="0"/>
                          <a:chExt cx="3593465" cy="213357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465" cy="1800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1857983"/>
                            <a:ext cx="3593465" cy="2755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5D6DF3A" w14:textId="77777777" w:rsidR="00897179" w:rsidRPr="004E5331" w:rsidRDefault="00897179" w:rsidP="00897179">
                              <w:pPr>
                                <w:pStyle w:val="Caption"/>
                                <w:jc w:val="right"/>
                                <w:rPr>
                                  <w:caps/>
                                  <w:color w:val="2E2E2E" w:themeColor="accent2"/>
                                  <w:spacing w:val="14"/>
                                  <w:sz w:val="26"/>
                                  <w:szCs w:val="26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79701D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 w:rsidRPr="003C5F6A">
                                <w:t>: Dale May, 'Lego Wars'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CBEEB7" id="Group_x0020_7" o:spid="_x0000_s1029" style="position:absolute;left:0;text-align:left;margin-left:219.95pt;margin-top:5pt;width:251.9pt;height:149.5pt;z-index:251663360;mso-width-relative:margin;mso-height-relative:margin" coordsize="3593465,2133573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">
                <v:shape id="Picture_x0020_3" o:spid="_x0000_s1030" type="#_x0000_t75" style="position:absolute;width:3593465;height:18008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Dx&#10;KarCAAAA2gAAAA8AAABkcnMvZG93bnJldi54bWxEj09rAjEUxO8Fv0N4greaWEuV1ShSEPTQQ1Xw&#10;+ti8/cMmL+sm6uqnbwqFHoeZ+Q2zXPfOiht1ofasYTJWIIhzb2ouNZyO29c5iBCRDVrPpOFBAdar&#10;wcsSM+Pv/E23QyxFgnDIUEMVY5tJGfKKHIaxb4mTV/jOYUyyK6Xp8J7gzso3pT6kw5rTQoUtfVaU&#10;N4er0/BVFJdm9i4n8ans2e6DujaPk9ajYb9ZgIjUx//wX3tnNEzh90q6AXL1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Q8SmqwgAAANoAAAAPAAAAAAAAAAAAAAAAAJwCAABk&#10;cnMvZG93bnJldi54bWxQSwUGAAAAAAQABAD3AAAAiwMAAAAA&#10;">
                  <v:imagedata r:id="rId11" o:title=""/>
                  <v:path arrowok="t"/>
                </v:shape>
                <v:shape id="Text_x0020_Box_x0020_1" o:spid="_x0000_s1031" type="#_x0000_t202" style="position:absolute;top:1857983;width:3593465;height:2755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5bc5vgAA&#10;ANoAAAAPAAAAZHJzL2Rvd25yZXYueG1sRE/LqsIwEN1f8B/CCG4umupCpNcoPsGFLvSK66EZ22Iz&#10;KUm09e+NILgaDuc503lrKvEg50vLCoaDBARxZnXJuYLz/7Y/AeEDssbKMil4kof5rPMzxVTbho/0&#10;OIVcxBD2KSooQqhTKX1WkEE/sDVx5K7WGQwRulxqh00MN5UcJclYGiw5NhRY06qg7Ha6GwXjtbs3&#10;R179rs+bPR7qfHRZPi9K9brt4g9EoDZ8xR/3Tsf58H7lfeXsB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LuW3Ob4AAADaAAAADwAAAAAAAAAAAAAAAACXAgAAZHJzL2Rvd25yZXYu&#10;eG1sUEsFBgAAAAAEAAQA9QAAAIIDAAAAAA==&#10;" stroked="f">
                  <v:textbox inset="0,0,0,0">
                    <w:txbxContent>
                      <w:p w14:paraId="05D6DF3A" w14:textId="77777777" w:rsidR="00897179" w:rsidRPr="004E5331" w:rsidRDefault="00897179" w:rsidP="00897179">
                        <w:pPr>
                          <w:pStyle w:val="Caption"/>
                          <w:jc w:val="right"/>
                          <w:rPr>
                            <w:caps/>
                            <w:color w:val="2E2E2E" w:themeColor="accent2"/>
                            <w:spacing w:val="14"/>
                            <w:sz w:val="26"/>
                            <w:szCs w:val="26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79701D">
                            <w:rPr>
                              <w:noProof/>
                            </w:rPr>
                            <w:t>2</w:t>
                          </w:r>
                        </w:fldSimple>
                        <w:r w:rsidRPr="003C5F6A">
                          <w:t>: Dale May, 'Lego Wars'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897179">
        <w:t>Schedule:</w:t>
      </w:r>
    </w:p>
    <w:p w14:paraId="65D58A3C" w14:textId="77777777" w:rsidR="00897179" w:rsidRPr="00897179" w:rsidRDefault="00134DD0" w:rsidP="00134DD0">
      <w:r>
        <w:t>Day 0</w:t>
      </w:r>
      <w:r w:rsidR="00897179">
        <w:t xml:space="preserve">: </w:t>
      </w:r>
      <w:r>
        <w:t>approved reference image/scene</w:t>
      </w:r>
      <w:r>
        <w:br/>
        <w:t xml:space="preserve">Day 1: </w:t>
      </w:r>
      <w:r w:rsidR="00897179" w:rsidRPr="00897179">
        <w:t>start primary models</w:t>
      </w:r>
      <w:r w:rsidR="00897179" w:rsidRPr="00897179">
        <w:br/>
      </w:r>
      <w:r w:rsidR="00897179">
        <w:t xml:space="preserve">Day 2: </w:t>
      </w:r>
      <w:r w:rsidR="00897179" w:rsidRPr="00897179">
        <w:t>primary models</w:t>
      </w:r>
      <w:r w:rsidR="00897179" w:rsidRPr="00897179">
        <w:br/>
      </w:r>
      <w:r>
        <w:t>Day 3</w:t>
      </w:r>
      <w:r w:rsidR="00897179">
        <w:t xml:space="preserve">: </w:t>
      </w:r>
      <w:r>
        <w:t>primary models, showcase</w:t>
      </w:r>
      <w:r>
        <w:br/>
        <w:t>Day 4: t</w:t>
      </w:r>
      <w:r w:rsidR="00897179" w:rsidRPr="00897179">
        <w:t>exture primary models</w:t>
      </w:r>
      <w:r w:rsidR="00897179" w:rsidRPr="00897179">
        <w:br/>
      </w:r>
      <w:r w:rsidR="00897179">
        <w:t xml:space="preserve">Day 5: </w:t>
      </w:r>
      <w:r>
        <w:t>f</w:t>
      </w:r>
      <w:r w:rsidR="00897179" w:rsidRPr="00897179">
        <w:t xml:space="preserve">inish </w:t>
      </w:r>
      <w:r>
        <w:t>texturing, showcase</w:t>
      </w:r>
      <w:r w:rsidR="00897179" w:rsidRPr="00897179">
        <w:br/>
      </w:r>
      <w:r w:rsidR="00897179">
        <w:t xml:space="preserve">Day 6: </w:t>
      </w:r>
      <w:r w:rsidR="00897179" w:rsidRPr="00897179">
        <w:t>lighting</w:t>
      </w:r>
      <w:r>
        <w:t xml:space="preserve"> </w:t>
      </w:r>
      <w:r w:rsidR="00897179" w:rsidRPr="00897179">
        <w:t>&amp;</w:t>
      </w:r>
      <w:r>
        <w:t xml:space="preserve"> </w:t>
      </w:r>
      <w:r w:rsidR="00897179" w:rsidRPr="00897179">
        <w:t>shadows</w:t>
      </w:r>
      <w:r w:rsidR="00897179" w:rsidRPr="00897179">
        <w:br/>
      </w:r>
      <w:r w:rsidR="00897179">
        <w:t xml:space="preserve">Day 7: </w:t>
      </w:r>
      <w:r>
        <w:t>final adjustments, showcase</w:t>
      </w:r>
      <w:r w:rsidRPr="00897179">
        <w:t xml:space="preserve"> </w:t>
      </w:r>
      <w:r w:rsidR="00897179" w:rsidRPr="00897179">
        <w:br/>
      </w:r>
      <w:r w:rsidR="00897179">
        <w:t xml:space="preserve">Day 8: </w:t>
      </w:r>
      <w:r>
        <w:t>final render and showcase</w:t>
      </w:r>
    </w:p>
    <w:p w14:paraId="4C251296" w14:textId="77777777" w:rsidR="00897179" w:rsidRDefault="00897179" w:rsidP="00897179"/>
    <w:sectPr w:rsidR="00897179">
      <w:footerReference w:type="default" r:id="rId12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BDA873" w14:textId="77777777" w:rsidR="00A8728E" w:rsidRDefault="00A8728E">
      <w:pPr>
        <w:spacing w:after="0" w:line="240" w:lineRule="auto"/>
      </w:pPr>
      <w:r>
        <w:separator/>
      </w:r>
    </w:p>
    <w:p w14:paraId="20F43885" w14:textId="77777777" w:rsidR="00A8728E" w:rsidRDefault="00A8728E"/>
  </w:endnote>
  <w:endnote w:type="continuationSeparator" w:id="0">
    <w:p w14:paraId="42FDF2AD" w14:textId="77777777" w:rsidR="00A8728E" w:rsidRDefault="00A8728E">
      <w:pPr>
        <w:spacing w:after="0" w:line="240" w:lineRule="auto"/>
      </w:pPr>
      <w:r>
        <w:continuationSeparator/>
      </w:r>
    </w:p>
    <w:p w14:paraId="2353B87B" w14:textId="77777777" w:rsidR="00A8728E" w:rsidRDefault="00A872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A10EB" w14:textId="77777777" w:rsidR="004658A1" w:rsidRDefault="00A8728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134DD0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F3991A" w14:textId="77777777" w:rsidR="00A8728E" w:rsidRDefault="00A8728E">
      <w:pPr>
        <w:spacing w:after="0" w:line="240" w:lineRule="auto"/>
      </w:pPr>
      <w:r>
        <w:separator/>
      </w:r>
    </w:p>
    <w:p w14:paraId="344583F1" w14:textId="77777777" w:rsidR="00A8728E" w:rsidRDefault="00A8728E"/>
  </w:footnote>
  <w:footnote w:type="continuationSeparator" w:id="0">
    <w:p w14:paraId="55E69186" w14:textId="77777777" w:rsidR="00A8728E" w:rsidRDefault="00A8728E">
      <w:pPr>
        <w:spacing w:after="0" w:line="240" w:lineRule="auto"/>
      </w:pPr>
      <w:r>
        <w:continuationSeparator/>
      </w:r>
    </w:p>
    <w:p w14:paraId="096993E1" w14:textId="77777777" w:rsidR="00A8728E" w:rsidRDefault="00A8728E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AB10D9"/>
    <w:multiLevelType w:val="hybridMultilevel"/>
    <w:tmpl w:val="F6941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4DE"/>
    <w:rsid w:val="00134DD0"/>
    <w:rsid w:val="0030482E"/>
    <w:rsid w:val="004658A1"/>
    <w:rsid w:val="004863B0"/>
    <w:rsid w:val="00506729"/>
    <w:rsid w:val="0054567E"/>
    <w:rsid w:val="00683334"/>
    <w:rsid w:val="00762B58"/>
    <w:rsid w:val="0079701D"/>
    <w:rsid w:val="00824D72"/>
    <w:rsid w:val="00897179"/>
    <w:rsid w:val="00A8728E"/>
    <w:rsid w:val="00B5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DCCD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label">
    <w:name w:val="label"/>
    <w:basedOn w:val="DefaultParagraphFont"/>
    <w:rsid w:val="00B534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81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647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15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55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320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95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png"/><Relationship Id="rId10" Type="http://schemas.openxmlformats.org/officeDocument/2006/relationships/image" Target="media/image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trobert/Library/Containers/com.microsoft.Word/Data/Library/Caches/TM10002082/Create%20an%20Outline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772C480-E081-BC40-B9EA-A0D6492F8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1</TotalTime>
  <Pages>1</Pages>
  <Words>178</Words>
  <Characters>1018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Robert</dc:creator>
  <cp:keywords/>
  <dc:description/>
  <cp:lastModifiedBy>Tim Robert</cp:lastModifiedBy>
  <cp:revision>3</cp:revision>
  <cp:lastPrinted>2015-12-01T02:42:00Z</cp:lastPrinted>
  <dcterms:created xsi:type="dcterms:W3CDTF">2015-12-01T02:42:00Z</dcterms:created>
  <dcterms:modified xsi:type="dcterms:W3CDTF">2015-12-01T02:44:00Z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